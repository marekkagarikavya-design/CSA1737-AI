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3BD50" w14:textId="30BE14C8" w:rsidR="00DD075C" w:rsidRPr="00652D53" w:rsidRDefault="004969FF">
      <w:pPr>
        <w:rPr>
          <w:b/>
          <w:bCs/>
          <w:sz w:val="24"/>
          <w:szCs w:val="24"/>
        </w:rPr>
      </w:pPr>
      <w:r w:rsidRPr="00652D53">
        <w:rPr>
          <w:b/>
          <w:bCs/>
          <w:sz w:val="24"/>
          <w:szCs w:val="24"/>
        </w:rPr>
        <w:t xml:space="preserve">EXP 1 : </w:t>
      </w:r>
      <w:r w:rsidRPr="00652D53">
        <w:rPr>
          <w:b/>
          <w:bCs/>
          <w:sz w:val="24"/>
          <w:szCs w:val="24"/>
        </w:rPr>
        <w:t>Write a python program to implement Simple Calculator program?</w:t>
      </w:r>
    </w:p>
    <w:p w14:paraId="58AB5107" w14:textId="38D315D3" w:rsidR="004969FF" w:rsidRPr="00652D53" w:rsidRDefault="004969FF">
      <w:pPr>
        <w:rPr>
          <w:sz w:val="28"/>
          <w:szCs w:val="28"/>
        </w:rPr>
      </w:pPr>
      <w:r w:rsidRPr="00652D53">
        <w:rPr>
          <w:sz w:val="28"/>
          <w:szCs w:val="28"/>
        </w:rPr>
        <w:t>Aim:</w:t>
      </w:r>
    </w:p>
    <w:p w14:paraId="31627ED2" w14:textId="19F07585" w:rsidR="004969FF" w:rsidRPr="00652D53" w:rsidRDefault="00CA4159">
      <w:pPr>
        <w:rPr>
          <w:sz w:val="28"/>
          <w:szCs w:val="28"/>
        </w:rPr>
      </w:pPr>
      <w:r w:rsidRPr="00652D53">
        <w:rPr>
          <w:sz w:val="28"/>
          <w:szCs w:val="28"/>
        </w:rPr>
        <w:t>To write and execute a Python program to implement a simple calculator using the match-case statement for arithmetic operations.</w:t>
      </w:r>
    </w:p>
    <w:p w14:paraId="2C09E146" w14:textId="49EB1DCE" w:rsidR="00CA4159" w:rsidRPr="00652D53" w:rsidRDefault="00CA4159">
      <w:pPr>
        <w:rPr>
          <w:sz w:val="28"/>
          <w:szCs w:val="28"/>
        </w:rPr>
      </w:pPr>
      <w:r w:rsidRPr="00652D53">
        <w:rPr>
          <w:sz w:val="28"/>
          <w:szCs w:val="28"/>
        </w:rPr>
        <w:t>Algorithm:</w:t>
      </w:r>
    </w:p>
    <w:p w14:paraId="517A12BD" w14:textId="097DF872" w:rsidR="00CA4159" w:rsidRPr="00652D53" w:rsidRDefault="00CA4159" w:rsidP="00CA4159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Start the program.</w:t>
      </w:r>
    </w:p>
    <w:p w14:paraId="532DAEEE" w14:textId="6D475F2C" w:rsidR="00CA4159" w:rsidRPr="00652D53" w:rsidRDefault="00CA4159" w:rsidP="00CA4159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Get two numbers as input from the user.</w:t>
      </w:r>
    </w:p>
    <w:p w14:paraId="1A9CCB3D" w14:textId="4D737BB8" w:rsidR="00CA4159" w:rsidRPr="00652D53" w:rsidRDefault="00CA4159" w:rsidP="00CA4159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Display the menu of arithmetic operations: addition, subtraction, multiplication, and division.</w:t>
      </w:r>
    </w:p>
    <w:p w14:paraId="0C2D906C" w14:textId="497E01F5" w:rsidR="00CA4159" w:rsidRPr="00652D53" w:rsidRDefault="00CA4159" w:rsidP="00CA4159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Get the user's choice of operation.</w:t>
      </w:r>
    </w:p>
    <w:p w14:paraId="4B0A279F" w14:textId="46F37FC4" w:rsidR="00CA4159" w:rsidRPr="00652D53" w:rsidRDefault="00CA4159" w:rsidP="00CA4159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Use the match-case statement to perform the selected operation.</w:t>
      </w:r>
    </w:p>
    <w:p w14:paraId="5F9ED4ED" w14:textId="0F2BEBA0" w:rsidR="00CA4159" w:rsidRPr="00652D53" w:rsidRDefault="00CA4159" w:rsidP="00CA4159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If division is selected, check whether the second number is zero.</w:t>
      </w:r>
    </w:p>
    <w:p w14:paraId="6B5B83F4" w14:textId="3C583559" w:rsidR="00CA4159" w:rsidRPr="00652D53" w:rsidRDefault="00CA4159" w:rsidP="00CA4159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Display the result or an appropriate error message.</w:t>
      </w:r>
    </w:p>
    <w:p w14:paraId="30E20B26" w14:textId="233F2118" w:rsidR="00CA4159" w:rsidRPr="00652D53" w:rsidRDefault="00CA4159" w:rsidP="00CA4159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Stop the program.</w:t>
      </w:r>
    </w:p>
    <w:p w14:paraId="6FA497A5" w14:textId="0B8B3505" w:rsidR="00CA4159" w:rsidRPr="00652D53" w:rsidRDefault="00CA4159" w:rsidP="00CA4159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Program:</w:t>
      </w:r>
    </w:p>
    <w:p w14:paraId="684D9552" w14:textId="77777777" w:rsidR="00CA4159" w:rsidRPr="00652D53" w:rsidRDefault="00CA4159" w:rsidP="00CA4159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num1 = float(input("Enter first number: "))</w:t>
      </w:r>
    </w:p>
    <w:p w14:paraId="03666959" w14:textId="77777777" w:rsidR="00CA4159" w:rsidRPr="00652D53" w:rsidRDefault="00CA4159" w:rsidP="00CA4159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num2 = float(input("Enter second number: "))</w:t>
      </w:r>
    </w:p>
    <w:p w14:paraId="6DB0FAB5" w14:textId="77777777" w:rsidR="00CA4159" w:rsidRPr="00652D53" w:rsidRDefault="00CA4159" w:rsidP="00CA4159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print("1. Addition (+)")</w:t>
      </w:r>
    </w:p>
    <w:p w14:paraId="398EDE1A" w14:textId="77777777" w:rsidR="00CA4159" w:rsidRPr="00652D53" w:rsidRDefault="00CA4159" w:rsidP="00CA4159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print("2. Subtraction (-)")</w:t>
      </w:r>
    </w:p>
    <w:p w14:paraId="38EB5819" w14:textId="77777777" w:rsidR="00CA4159" w:rsidRPr="00652D53" w:rsidRDefault="00CA4159" w:rsidP="00CA4159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print("3. Multiplication (*)")</w:t>
      </w:r>
    </w:p>
    <w:p w14:paraId="379F89F4" w14:textId="77777777" w:rsidR="00CA4159" w:rsidRPr="00652D53" w:rsidRDefault="00CA4159" w:rsidP="00CA4159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print("4. Division (/)")</w:t>
      </w:r>
    </w:p>
    <w:p w14:paraId="7C9B1A56" w14:textId="77777777" w:rsidR="00CA4159" w:rsidRPr="00652D53" w:rsidRDefault="00CA4159" w:rsidP="00CA4159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choice = int(input("Enter your choice (1-4): "))</w:t>
      </w:r>
    </w:p>
    <w:p w14:paraId="07FA5622" w14:textId="77777777" w:rsidR="00CA4159" w:rsidRPr="00652D53" w:rsidRDefault="00CA4159" w:rsidP="00CA4159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if choice == 1:</w:t>
      </w:r>
    </w:p>
    <w:p w14:paraId="29C70110" w14:textId="77777777" w:rsidR="00CA4159" w:rsidRPr="00652D53" w:rsidRDefault="00CA4159" w:rsidP="00CA4159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    print("Result:", num1 + num2)</w:t>
      </w:r>
    </w:p>
    <w:p w14:paraId="52808AD1" w14:textId="77777777" w:rsidR="00CA4159" w:rsidRPr="00652D53" w:rsidRDefault="00CA4159" w:rsidP="00CA4159">
      <w:pPr>
        <w:rPr>
          <w:sz w:val="28"/>
          <w:szCs w:val="28"/>
          <w:lang w:val="en-IN"/>
        </w:rPr>
      </w:pPr>
      <w:proofErr w:type="spellStart"/>
      <w:r w:rsidRPr="00652D53">
        <w:rPr>
          <w:sz w:val="28"/>
          <w:szCs w:val="28"/>
          <w:lang w:val="en-IN"/>
        </w:rPr>
        <w:t>elif</w:t>
      </w:r>
      <w:proofErr w:type="spellEnd"/>
      <w:r w:rsidRPr="00652D53">
        <w:rPr>
          <w:sz w:val="28"/>
          <w:szCs w:val="28"/>
          <w:lang w:val="en-IN"/>
        </w:rPr>
        <w:t xml:space="preserve"> choice == 2:</w:t>
      </w:r>
    </w:p>
    <w:p w14:paraId="285A631F" w14:textId="77777777" w:rsidR="00CA4159" w:rsidRPr="00652D53" w:rsidRDefault="00CA4159" w:rsidP="00CA4159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lastRenderedPageBreak/>
        <w:t>    print("Result:", num1 - num2)</w:t>
      </w:r>
    </w:p>
    <w:p w14:paraId="2E996505" w14:textId="77777777" w:rsidR="00CA4159" w:rsidRPr="00652D53" w:rsidRDefault="00CA4159" w:rsidP="00CA4159">
      <w:pPr>
        <w:rPr>
          <w:sz w:val="28"/>
          <w:szCs w:val="28"/>
          <w:lang w:val="en-IN"/>
        </w:rPr>
      </w:pPr>
      <w:proofErr w:type="spellStart"/>
      <w:r w:rsidRPr="00652D53">
        <w:rPr>
          <w:sz w:val="28"/>
          <w:szCs w:val="28"/>
          <w:lang w:val="en-IN"/>
        </w:rPr>
        <w:t>elif</w:t>
      </w:r>
      <w:proofErr w:type="spellEnd"/>
      <w:r w:rsidRPr="00652D53">
        <w:rPr>
          <w:sz w:val="28"/>
          <w:szCs w:val="28"/>
          <w:lang w:val="en-IN"/>
        </w:rPr>
        <w:t xml:space="preserve"> choice == 3:</w:t>
      </w:r>
    </w:p>
    <w:p w14:paraId="4DC5329A" w14:textId="77777777" w:rsidR="00CA4159" w:rsidRPr="00652D53" w:rsidRDefault="00CA4159" w:rsidP="00CA4159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    print("Result:", num1 * num2)</w:t>
      </w:r>
    </w:p>
    <w:p w14:paraId="21332A38" w14:textId="77777777" w:rsidR="00CA4159" w:rsidRPr="00652D53" w:rsidRDefault="00CA4159" w:rsidP="00CA4159">
      <w:pPr>
        <w:rPr>
          <w:sz w:val="28"/>
          <w:szCs w:val="28"/>
          <w:lang w:val="en-IN"/>
        </w:rPr>
      </w:pPr>
      <w:proofErr w:type="spellStart"/>
      <w:r w:rsidRPr="00652D53">
        <w:rPr>
          <w:sz w:val="28"/>
          <w:szCs w:val="28"/>
          <w:lang w:val="en-IN"/>
        </w:rPr>
        <w:t>elif</w:t>
      </w:r>
      <w:proofErr w:type="spellEnd"/>
      <w:r w:rsidRPr="00652D53">
        <w:rPr>
          <w:sz w:val="28"/>
          <w:szCs w:val="28"/>
          <w:lang w:val="en-IN"/>
        </w:rPr>
        <w:t xml:space="preserve"> choice == 4:</w:t>
      </w:r>
    </w:p>
    <w:p w14:paraId="42E76BE1" w14:textId="77777777" w:rsidR="00CA4159" w:rsidRPr="00652D53" w:rsidRDefault="00CA4159" w:rsidP="00CA4159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    if num2 != 0:</w:t>
      </w:r>
    </w:p>
    <w:p w14:paraId="43225FCB" w14:textId="77777777" w:rsidR="00CA4159" w:rsidRPr="00652D53" w:rsidRDefault="00CA4159" w:rsidP="00CA4159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        print("Result:", num1 / num2)</w:t>
      </w:r>
    </w:p>
    <w:p w14:paraId="18C1CC69" w14:textId="77777777" w:rsidR="00CA4159" w:rsidRPr="00652D53" w:rsidRDefault="00CA4159" w:rsidP="00CA4159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    else:</w:t>
      </w:r>
    </w:p>
    <w:p w14:paraId="5DCB8D91" w14:textId="77777777" w:rsidR="00CA4159" w:rsidRPr="00652D53" w:rsidRDefault="00CA4159" w:rsidP="00CA4159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        print("Cannot divide by zero")</w:t>
      </w:r>
    </w:p>
    <w:p w14:paraId="6502E112" w14:textId="77777777" w:rsidR="00CA4159" w:rsidRPr="00652D53" w:rsidRDefault="00CA4159" w:rsidP="00CA4159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else:</w:t>
      </w:r>
    </w:p>
    <w:p w14:paraId="3A8150DF" w14:textId="77777777" w:rsidR="00CA4159" w:rsidRPr="00652D53" w:rsidRDefault="00CA4159" w:rsidP="00CA4159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    print("Invalid choice")</w:t>
      </w:r>
    </w:p>
    <w:p w14:paraId="085B6E8F" w14:textId="5486D89F" w:rsidR="00CA4159" w:rsidRPr="00652D53" w:rsidRDefault="00CA4159" w:rsidP="00CA4159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Output:</w:t>
      </w:r>
    </w:p>
    <w:p w14:paraId="7EC99C1A" w14:textId="7E7D4FC7" w:rsidR="00CA4159" w:rsidRPr="00652D53" w:rsidRDefault="00CA4159" w:rsidP="00CA4159">
      <w:pPr>
        <w:rPr>
          <w:sz w:val="28"/>
          <w:szCs w:val="28"/>
          <w:lang w:val="en-IN"/>
        </w:rPr>
      </w:pPr>
      <w:r w:rsidRPr="00652D53">
        <w:rPr>
          <w:noProof/>
          <w:sz w:val="28"/>
          <w:szCs w:val="28"/>
        </w:rPr>
        <w:drawing>
          <wp:inline distT="0" distB="0" distL="0" distR="0" wp14:anchorId="286A6E1F" wp14:editId="160F533C">
            <wp:extent cx="5733333" cy="3009524"/>
            <wp:effectExtent l="0" t="0" r="1270" b="635"/>
            <wp:docPr id="211687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77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3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9F85" w14:textId="77777777" w:rsidR="00CA4159" w:rsidRPr="00652D53" w:rsidRDefault="00CA4159" w:rsidP="00CA4159">
      <w:pPr>
        <w:rPr>
          <w:sz w:val="28"/>
          <w:szCs w:val="28"/>
          <w:lang w:val="en-IN"/>
        </w:rPr>
      </w:pPr>
    </w:p>
    <w:p w14:paraId="6B305230" w14:textId="77777777" w:rsidR="00652D53" w:rsidRDefault="00652D53" w:rsidP="00CA4159">
      <w:pPr>
        <w:rPr>
          <w:b/>
          <w:bCs/>
          <w:sz w:val="28"/>
          <w:szCs w:val="28"/>
          <w:lang w:val="en-IN"/>
        </w:rPr>
      </w:pPr>
    </w:p>
    <w:p w14:paraId="154DFE13" w14:textId="4FCC4999" w:rsidR="00CA4159" w:rsidRPr="00652D53" w:rsidRDefault="00CA4159" w:rsidP="00CA4159">
      <w:pPr>
        <w:rPr>
          <w:b/>
          <w:bCs/>
          <w:sz w:val="28"/>
          <w:szCs w:val="28"/>
        </w:rPr>
      </w:pPr>
      <w:r w:rsidRPr="00652D53">
        <w:rPr>
          <w:b/>
          <w:bCs/>
          <w:sz w:val="28"/>
          <w:szCs w:val="28"/>
          <w:lang w:val="en-IN"/>
        </w:rPr>
        <w:t xml:space="preserve">Exp 2 : </w:t>
      </w:r>
      <w:r w:rsidRPr="00652D53">
        <w:rPr>
          <w:b/>
          <w:bCs/>
          <w:sz w:val="28"/>
          <w:szCs w:val="28"/>
        </w:rPr>
        <w:t>ADDITION OF TWO MATRICES USING PYTHON</w:t>
      </w:r>
    </w:p>
    <w:p w14:paraId="65DB0F2B" w14:textId="2BAE0FC2" w:rsidR="00CA4159" w:rsidRPr="00652D53" w:rsidRDefault="00CA4159" w:rsidP="00CA4159">
      <w:pPr>
        <w:rPr>
          <w:sz w:val="28"/>
          <w:szCs w:val="28"/>
        </w:rPr>
      </w:pPr>
      <w:r w:rsidRPr="00652D53">
        <w:rPr>
          <w:sz w:val="28"/>
          <w:szCs w:val="28"/>
        </w:rPr>
        <w:t>Aim:</w:t>
      </w:r>
    </w:p>
    <w:p w14:paraId="306054DE" w14:textId="08C63740" w:rsidR="00CA4159" w:rsidRPr="00652D53" w:rsidRDefault="00CA4159" w:rsidP="00CA4159">
      <w:pPr>
        <w:rPr>
          <w:sz w:val="28"/>
          <w:szCs w:val="28"/>
        </w:rPr>
      </w:pPr>
      <w:r w:rsidRPr="00652D53">
        <w:rPr>
          <w:sz w:val="28"/>
          <w:szCs w:val="28"/>
        </w:rPr>
        <w:t>To write and execute a Python program to add two matrices.</w:t>
      </w:r>
    </w:p>
    <w:p w14:paraId="35026BD7" w14:textId="06945199" w:rsidR="00CA4159" w:rsidRPr="00652D53" w:rsidRDefault="00CA4159" w:rsidP="00CA4159">
      <w:pPr>
        <w:rPr>
          <w:sz w:val="28"/>
          <w:szCs w:val="28"/>
        </w:rPr>
      </w:pPr>
      <w:r w:rsidRPr="00652D53">
        <w:rPr>
          <w:sz w:val="28"/>
          <w:szCs w:val="28"/>
        </w:rPr>
        <w:t>Algorithm:</w:t>
      </w:r>
    </w:p>
    <w:p w14:paraId="65EF8902" w14:textId="6CCA82FF" w:rsidR="003A40A7" w:rsidRPr="00652D53" w:rsidRDefault="003A40A7" w:rsidP="003A40A7">
      <w:pPr>
        <w:pStyle w:val="ListParagraph"/>
        <w:numPr>
          <w:ilvl w:val="0"/>
          <w:numId w:val="3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Start the program.</w:t>
      </w:r>
    </w:p>
    <w:p w14:paraId="3168045E" w14:textId="5D4E505C" w:rsidR="003A40A7" w:rsidRPr="00652D53" w:rsidRDefault="003A40A7" w:rsidP="003A40A7">
      <w:pPr>
        <w:pStyle w:val="ListParagraph"/>
        <w:numPr>
          <w:ilvl w:val="0"/>
          <w:numId w:val="3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Get the number of rows and columns from the user.</w:t>
      </w:r>
    </w:p>
    <w:p w14:paraId="7E7C608A" w14:textId="42FDF1EB" w:rsidR="003A40A7" w:rsidRPr="00652D53" w:rsidRDefault="003A40A7" w:rsidP="003A40A7">
      <w:pPr>
        <w:pStyle w:val="ListParagraph"/>
        <w:numPr>
          <w:ilvl w:val="0"/>
          <w:numId w:val="3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Read the elements of the first matrix.</w:t>
      </w:r>
    </w:p>
    <w:p w14:paraId="04907889" w14:textId="23EE9602" w:rsidR="003A40A7" w:rsidRPr="00652D53" w:rsidRDefault="003A40A7" w:rsidP="003A40A7">
      <w:pPr>
        <w:pStyle w:val="ListParagraph"/>
        <w:numPr>
          <w:ilvl w:val="0"/>
          <w:numId w:val="3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Read the elements of the second matrix.</w:t>
      </w:r>
    </w:p>
    <w:p w14:paraId="356CD08C" w14:textId="7B36AEF1" w:rsidR="003A40A7" w:rsidRPr="00652D53" w:rsidRDefault="003A40A7" w:rsidP="003A40A7">
      <w:pPr>
        <w:pStyle w:val="ListParagraph"/>
        <w:numPr>
          <w:ilvl w:val="0"/>
          <w:numId w:val="3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Create an empty matrix to store the sum.</w:t>
      </w:r>
    </w:p>
    <w:p w14:paraId="2A896E37" w14:textId="5B0A1A4F" w:rsidR="003A40A7" w:rsidRPr="00652D53" w:rsidRDefault="003A40A7" w:rsidP="003A40A7">
      <w:pPr>
        <w:pStyle w:val="ListParagraph"/>
        <w:numPr>
          <w:ilvl w:val="0"/>
          <w:numId w:val="3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Add the corresponding elements of both matrices using nested loops.</w:t>
      </w:r>
    </w:p>
    <w:p w14:paraId="75560846" w14:textId="753ABDF6" w:rsidR="003A40A7" w:rsidRPr="00652D53" w:rsidRDefault="003A40A7" w:rsidP="003A40A7">
      <w:pPr>
        <w:pStyle w:val="ListParagraph"/>
        <w:numPr>
          <w:ilvl w:val="0"/>
          <w:numId w:val="3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Display the resultant matrix.</w:t>
      </w:r>
    </w:p>
    <w:p w14:paraId="00884C89" w14:textId="1B9F71D5" w:rsidR="003A40A7" w:rsidRPr="00652D53" w:rsidRDefault="003A40A7" w:rsidP="003A40A7">
      <w:pPr>
        <w:pStyle w:val="ListParagraph"/>
        <w:numPr>
          <w:ilvl w:val="0"/>
          <w:numId w:val="3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Stop the program.</w:t>
      </w:r>
    </w:p>
    <w:p w14:paraId="5A216761" w14:textId="19AE6E9A" w:rsidR="00CA4159" w:rsidRPr="00652D53" w:rsidRDefault="003A40A7" w:rsidP="00CA4159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Program:</w:t>
      </w:r>
    </w:p>
    <w:p w14:paraId="25963690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rows = int(input("Enter number of rows: "))</w:t>
      </w:r>
    </w:p>
    <w:p w14:paraId="0EB7FB85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cols = int(input("Enter number of columns: "))</w:t>
      </w:r>
    </w:p>
    <w:p w14:paraId="78580EC4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print("Enter elements of first matrix:")</w:t>
      </w:r>
    </w:p>
    <w:p w14:paraId="653B6359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A = []</w:t>
      </w:r>
    </w:p>
    <w:p w14:paraId="325F27C6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for </w:t>
      </w:r>
      <w:proofErr w:type="spellStart"/>
      <w:r w:rsidRPr="00652D53">
        <w:rPr>
          <w:sz w:val="28"/>
          <w:szCs w:val="28"/>
          <w:lang w:val="en-IN"/>
        </w:rPr>
        <w:t>i</w:t>
      </w:r>
      <w:proofErr w:type="spellEnd"/>
      <w:r w:rsidRPr="00652D53">
        <w:rPr>
          <w:sz w:val="28"/>
          <w:szCs w:val="28"/>
          <w:lang w:val="en-IN"/>
        </w:rPr>
        <w:t xml:space="preserve"> in range(rows):</w:t>
      </w:r>
    </w:p>
    <w:p w14:paraId="078593A0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    row = list(map(int, input().split()))</w:t>
      </w:r>
    </w:p>
    <w:p w14:paraId="2A7D198C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    </w:t>
      </w:r>
      <w:proofErr w:type="spellStart"/>
      <w:r w:rsidRPr="00652D53">
        <w:rPr>
          <w:sz w:val="28"/>
          <w:szCs w:val="28"/>
          <w:lang w:val="en-IN"/>
        </w:rPr>
        <w:t>A.append</w:t>
      </w:r>
      <w:proofErr w:type="spellEnd"/>
      <w:r w:rsidRPr="00652D53">
        <w:rPr>
          <w:sz w:val="28"/>
          <w:szCs w:val="28"/>
          <w:lang w:val="en-IN"/>
        </w:rPr>
        <w:t>(row)</w:t>
      </w:r>
    </w:p>
    <w:p w14:paraId="1C49E116" w14:textId="77777777" w:rsidR="003A40A7" w:rsidRPr="00652D53" w:rsidRDefault="003A40A7" w:rsidP="003A40A7">
      <w:pPr>
        <w:rPr>
          <w:sz w:val="28"/>
          <w:szCs w:val="28"/>
          <w:lang w:val="en-IN"/>
        </w:rPr>
      </w:pPr>
    </w:p>
    <w:p w14:paraId="594CB892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print("Enter elements of second matrix:")</w:t>
      </w:r>
    </w:p>
    <w:p w14:paraId="6F519FFD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B = []</w:t>
      </w:r>
    </w:p>
    <w:p w14:paraId="29739CC8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for </w:t>
      </w:r>
      <w:proofErr w:type="spellStart"/>
      <w:r w:rsidRPr="00652D53">
        <w:rPr>
          <w:sz w:val="28"/>
          <w:szCs w:val="28"/>
          <w:lang w:val="en-IN"/>
        </w:rPr>
        <w:t>i</w:t>
      </w:r>
      <w:proofErr w:type="spellEnd"/>
      <w:r w:rsidRPr="00652D53">
        <w:rPr>
          <w:sz w:val="28"/>
          <w:szCs w:val="28"/>
          <w:lang w:val="en-IN"/>
        </w:rPr>
        <w:t xml:space="preserve"> in range(rows):</w:t>
      </w:r>
    </w:p>
    <w:p w14:paraId="53525F79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    row = list(map(int, input().split()))</w:t>
      </w:r>
    </w:p>
    <w:p w14:paraId="1A25955A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    </w:t>
      </w:r>
      <w:proofErr w:type="spellStart"/>
      <w:r w:rsidRPr="00652D53">
        <w:rPr>
          <w:sz w:val="28"/>
          <w:szCs w:val="28"/>
          <w:lang w:val="en-IN"/>
        </w:rPr>
        <w:t>B.append</w:t>
      </w:r>
      <w:proofErr w:type="spellEnd"/>
      <w:r w:rsidRPr="00652D53">
        <w:rPr>
          <w:sz w:val="28"/>
          <w:szCs w:val="28"/>
          <w:lang w:val="en-IN"/>
        </w:rPr>
        <w:t>(row)</w:t>
      </w:r>
    </w:p>
    <w:p w14:paraId="4AE03823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C = []</w:t>
      </w:r>
    </w:p>
    <w:p w14:paraId="16D6629F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for </w:t>
      </w:r>
      <w:proofErr w:type="spellStart"/>
      <w:r w:rsidRPr="00652D53">
        <w:rPr>
          <w:sz w:val="28"/>
          <w:szCs w:val="28"/>
          <w:lang w:val="en-IN"/>
        </w:rPr>
        <w:t>i</w:t>
      </w:r>
      <w:proofErr w:type="spellEnd"/>
      <w:r w:rsidRPr="00652D53">
        <w:rPr>
          <w:sz w:val="28"/>
          <w:szCs w:val="28"/>
          <w:lang w:val="en-IN"/>
        </w:rPr>
        <w:t xml:space="preserve"> in range(rows):</w:t>
      </w:r>
    </w:p>
    <w:p w14:paraId="39922150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    row = []</w:t>
      </w:r>
    </w:p>
    <w:p w14:paraId="3614D2B4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    for j in range(cols):</w:t>
      </w:r>
    </w:p>
    <w:p w14:paraId="57E418A8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        </w:t>
      </w:r>
      <w:proofErr w:type="spellStart"/>
      <w:r w:rsidRPr="00652D53">
        <w:rPr>
          <w:sz w:val="28"/>
          <w:szCs w:val="28"/>
          <w:lang w:val="en-IN"/>
        </w:rPr>
        <w:t>row.append</w:t>
      </w:r>
      <w:proofErr w:type="spellEnd"/>
      <w:r w:rsidRPr="00652D53">
        <w:rPr>
          <w:sz w:val="28"/>
          <w:szCs w:val="28"/>
          <w:lang w:val="en-IN"/>
        </w:rPr>
        <w:t>(A[</w:t>
      </w:r>
      <w:proofErr w:type="spellStart"/>
      <w:r w:rsidRPr="00652D53">
        <w:rPr>
          <w:sz w:val="28"/>
          <w:szCs w:val="28"/>
          <w:lang w:val="en-IN"/>
        </w:rPr>
        <w:t>i</w:t>
      </w:r>
      <w:proofErr w:type="spellEnd"/>
      <w:r w:rsidRPr="00652D53">
        <w:rPr>
          <w:sz w:val="28"/>
          <w:szCs w:val="28"/>
          <w:lang w:val="en-IN"/>
        </w:rPr>
        <w:t>][j] + B[</w:t>
      </w:r>
      <w:proofErr w:type="spellStart"/>
      <w:r w:rsidRPr="00652D53">
        <w:rPr>
          <w:sz w:val="28"/>
          <w:szCs w:val="28"/>
          <w:lang w:val="en-IN"/>
        </w:rPr>
        <w:t>i</w:t>
      </w:r>
      <w:proofErr w:type="spellEnd"/>
      <w:r w:rsidRPr="00652D53">
        <w:rPr>
          <w:sz w:val="28"/>
          <w:szCs w:val="28"/>
          <w:lang w:val="en-IN"/>
        </w:rPr>
        <w:t>][j])</w:t>
      </w:r>
    </w:p>
    <w:p w14:paraId="6492D9FE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    </w:t>
      </w:r>
      <w:proofErr w:type="spellStart"/>
      <w:r w:rsidRPr="00652D53">
        <w:rPr>
          <w:sz w:val="28"/>
          <w:szCs w:val="28"/>
          <w:lang w:val="en-IN"/>
        </w:rPr>
        <w:t>C.append</w:t>
      </w:r>
      <w:proofErr w:type="spellEnd"/>
      <w:r w:rsidRPr="00652D53">
        <w:rPr>
          <w:sz w:val="28"/>
          <w:szCs w:val="28"/>
          <w:lang w:val="en-IN"/>
        </w:rPr>
        <w:t>(row)</w:t>
      </w:r>
    </w:p>
    <w:p w14:paraId="56E9C962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print("Sum of two matrices:")</w:t>
      </w:r>
    </w:p>
    <w:p w14:paraId="61DF976E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for row in C:</w:t>
      </w:r>
    </w:p>
    <w:p w14:paraId="59C14734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    print(*row)</w:t>
      </w:r>
    </w:p>
    <w:p w14:paraId="66D57379" w14:textId="69CB34AF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Output:</w:t>
      </w:r>
    </w:p>
    <w:p w14:paraId="3B85F70D" w14:textId="6C071434" w:rsidR="00CA4159" w:rsidRPr="00652D53" w:rsidRDefault="003A40A7">
      <w:pPr>
        <w:rPr>
          <w:sz w:val="28"/>
          <w:szCs w:val="28"/>
          <w:lang w:val="en-IN"/>
        </w:rPr>
      </w:pPr>
      <w:r w:rsidRPr="00652D53">
        <w:rPr>
          <w:noProof/>
          <w:sz w:val="28"/>
          <w:szCs w:val="28"/>
        </w:rPr>
        <w:drawing>
          <wp:inline distT="0" distB="0" distL="0" distR="0" wp14:anchorId="180CF49A" wp14:editId="543E1060">
            <wp:extent cx="5943600" cy="2614295"/>
            <wp:effectExtent l="0" t="0" r="0" b="0"/>
            <wp:docPr id="147206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65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00C5" w14:textId="6BE6533F" w:rsidR="003A40A7" w:rsidRPr="00652D53" w:rsidRDefault="003A40A7">
      <w:pPr>
        <w:rPr>
          <w:b/>
          <w:bCs/>
          <w:sz w:val="28"/>
          <w:szCs w:val="28"/>
          <w:lang w:val="en-IN"/>
        </w:rPr>
      </w:pPr>
      <w:r w:rsidRPr="00652D53">
        <w:rPr>
          <w:b/>
          <w:bCs/>
          <w:sz w:val="28"/>
          <w:szCs w:val="28"/>
          <w:lang w:val="en-IN"/>
        </w:rPr>
        <w:t xml:space="preserve">Exp 3 : </w:t>
      </w:r>
      <w:r w:rsidRPr="00652D53">
        <w:rPr>
          <w:b/>
          <w:bCs/>
          <w:sz w:val="28"/>
          <w:szCs w:val="28"/>
          <w:lang w:val="en-IN"/>
        </w:rPr>
        <w:t>Write a python program to Transpose a Matrix.</w:t>
      </w:r>
    </w:p>
    <w:p w14:paraId="728F508D" w14:textId="61CF15F7" w:rsidR="003A40A7" w:rsidRPr="00652D53" w:rsidRDefault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Aim:</w:t>
      </w:r>
    </w:p>
    <w:p w14:paraId="3E06831D" w14:textId="24C93F56" w:rsidR="003A40A7" w:rsidRPr="00652D53" w:rsidRDefault="003A40A7">
      <w:pPr>
        <w:rPr>
          <w:sz w:val="28"/>
          <w:szCs w:val="28"/>
        </w:rPr>
      </w:pPr>
      <w:r w:rsidRPr="00652D53">
        <w:rPr>
          <w:sz w:val="28"/>
          <w:szCs w:val="28"/>
        </w:rPr>
        <w:t>To write and execute a Python program to find the transpose of a matrix.</w:t>
      </w:r>
    </w:p>
    <w:p w14:paraId="3327635E" w14:textId="3A3089D7" w:rsidR="003A40A7" w:rsidRPr="00652D53" w:rsidRDefault="003A40A7">
      <w:pPr>
        <w:rPr>
          <w:sz w:val="28"/>
          <w:szCs w:val="28"/>
        </w:rPr>
      </w:pPr>
      <w:r w:rsidRPr="00652D53">
        <w:rPr>
          <w:sz w:val="28"/>
          <w:szCs w:val="28"/>
        </w:rPr>
        <w:t>Algorithm:</w:t>
      </w:r>
    </w:p>
    <w:p w14:paraId="2E37E0FF" w14:textId="253DA0FF" w:rsidR="003A40A7" w:rsidRPr="00652D53" w:rsidRDefault="003A40A7" w:rsidP="003A40A7">
      <w:pPr>
        <w:pStyle w:val="ListParagraph"/>
        <w:numPr>
          <w:ilvl w:val="0"/>
          <w:numId w:val="5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Start the program.</w:t>
      </w:r>
    </w:p>
    <w:p w14:paraId="30BF5760" w14:textId="41B7BEAA" w:rsidR="003A40A7" w:rsidRPr="00652D53" w:rsidRDefault="003A40A7" w:rsidP="003A40A7">
      <w:pPr>
        <w:pStyle w:val="ListParagraph"/>
        <w:numPr>
          <w:ilvl w:val="0"/>
          <w:numId w:val="5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Get the number of rows and columns from the user.</w:t>
      </w:r>
    </w:p>
    <w:p w14:paraId="3787D551" w14:textId="143EC238" w:rsidR="003A40A7" w:rsidRPr="00652D53" w:rsidRDefault="003A40A7" w:rsidP="003A40A7">
      <w:pPr>
        <w:pStyle w:val="ListParagraph"/>
        <w:numPr>
          <w:ilvl w:val="0"/>
          <w:numId w:val="5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Read the elements of the matrix.</w:t>
      </w:r>
    </w:p>
    <w:p w14:paraId="710F5D4A" w14:textId="17E34C30" w:rsidR="003A40A7" w:rsidRPr="00652D53" w:rsidRDefault="003A40A7" w:rsidP="003A40A7">
      <w:pPr>
        <w:pStyle w:val="ListParagraph"/>
        <w:numPr>
          <w:ilvl w:val="0"/>
          <w:numId w:val="5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Create a new matrix by interchanging the rows and columns of the original matrix.</w:t>
      </w:r>
    </w:p>
    <w:p w14:paraId="757ACA0E" w14:textId="403C968C" w:rsidR="003A40A7" w:rsidRPr="00652D53" w:rsidRDefault="003A40A7" w:rsidP="003A40A7">
      <w:pPr>
        <w:pStyle w:val="ListParagraph"/>
        <w:numPr>
          <w:ilvl w:val="0"/>
          <w:numId w:val="5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Display the transposed matrix.</w:t>
      </w:r>
    </w:p>
    <w:p w14:paraId="02A663C4" w14:textId="311488D7" w:rsidR="003A40A7" w:rsidRPr="00652D53" w:rsidRDefault="003A40A7" w:rsidP="003A40A7">
      <w:pPr>
        <w:pStyle w:val="ListParagraph"/>
        <w:numPr>
          <w:ilvl w:val="0"/>
          <w:numId w:val="5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Stop the program.</w:t>
      </w:r>
    </w:p>
    <w:p w14:paraId="45D8D5FA" w14:textId="324F2840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Program:</w:t>
      </w:r>
    </w:p>
    <w:p w14:paraId="41D75421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4 rows = int(input("Enter number of rows: "))</w:t>
      </w:r>
    </w:p>
    <w:p w14:paraId="7CC357FE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cols = int(input("Enter number of columns: "))</w:t>
      </w:r>
    </w:p>
    <w:p w14:paraId="2444D47C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print("Enter matrix elements:")</w:t>
      </w:r>
    </w:p>
    <w:p w14:paraId="7F9870C9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A = []</w:t>
      </w:r>
    </w:p>
    <w:p w14:paraId="162BC3C3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for </w:t>
      </w:r>
      <w:proofErr w:type="spellStart"/>
      <w:r w:rsidRPr="00652D53">
        <w:rPr>
          <w:sz w:val="28"/>
          <w:szCs w:val="28"/>
          <w:lang w:val="en-IN"/>
        </w:rPr>
        <w:t>i</w:t>
      </w:r>
      <w:proofErr w:type="spellEnd"/>
      <w:r w:rsidRPr="00652D53">
        <w:rPr>
          <w:sz w:val="28"/>
          <w:szCs w:val="28"/>
          <w:lang w:val="en-IN"/>
        </w:rPr>
        <w:t xml:space="preserve"> in range(rows):</w:t>
      </w:r>
    </w:p>
    <w:p w14:paraId="2801C351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    row = list(map(int, input().split()))</w:t>
      </w:r>
    </w:p>
    <w:p w14:paraId="66AECC18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    </w:t>
      </w:r>
      <w:proofErr w:type="spellStart"/>
      <w:r w:rsidRPr="00652D53">
        <w:rPr>
          <w:sz w:val="28"/>
          <w:szCs w:val="28"/>
          <w:lang w:val="en-IN"/>
        </w:rPr>
        <w:t>A.append</w:t>
      </w:r>
      <w:proofErr w:type="spellEnd"/>
      <w:r w:rsidRPr="00652D53">
        <w:rPr>
          <w:sz w:val="28"/>
          <w:szCs w:val="28"/>
          <w:lang w:val="en-IN"/>
        </w:rPr>
        <w:t>(row)</w:t>
      </w:r>
    </w:p>
    <w:p w14:paraId="4690542F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T = []</w:t>
      </w:r>
    </w:p>
    <w:p w14:paraId="29FA5AD4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for j in range(cols):</w:t>
      </w:r>
    </w:p>
    <w:p w14:paraId="047B42FF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    row = []</w:t>
      </w:r>
    </w:p>
    <w:p w14:paraId="07C5EB29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    for </w:t>
      </w:r>
      <w:proofErr w:type="spellStart"/>
      <w:r w:rsidRPr="00652D53">
        <w:rPr>
          <w:sz w:val="28"/>
          <w:szCs w:val="28"/>
          <w:lang w:val="en-IN"/>
        </w:rPr>
        <w:t>i</w:t>
      </w:r>
      <w:proofErr w:type="spellEnd"/>
      <w:r w:rsidRPr="00652D53">
        <w:rPr>
          <w:sz w:val="28"/>
          <w:szCs w:val="28"/>
          <w:lang w:val="en-IN"/>
        </w:rPr>
        <w:t xml:space="preserve"> in range(rows):</w:t>
      </w:r>
    </w:p>
    <w:p w14:paraId="4EDB320D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        </w:t>
      </w:r>
      <w:proofErr w:type="spellStart"/>
      <w:r w:rsidRPr="00652D53">
        <w:rPr>
          <w:sz w:val="28"/>
          <w:szCs w:val="28"/>
          <w:lang w:val="en-IN"/>
        </w:rPr>
        <w:t>row.append</w:t>
      </w:r>
      <w:proofErr w:type="spellEnd"/>
      <w:r w:rsidRPr="00652D53">
        <w:rPr>
          <w:sz w:val="28"/>
          <w:szCs w:val="28"/>
          <w:lang w:val="en-IN"/>
        </w:rPr>
        <w:t>(A[</w:t>
      </w:r>
      <w:proofErr w:type="spellStart"/>
      <w:r w:rsidRPr="00652D53">
        <w:rPr>
          <w:sz w:val="28"/>
          <w:szCs w:val="28"/>
          <w:lang w:val="en-IN"/>
        </w:rPr>
        <w:t>i</w:t>
      </w:r>
      <w:proofErr w:type="spellEnd"/>
      <w:r w:rsidRPr="00652D53">
        <w:rPr>
          <w:sz w:val="28"/>
          <w:szCs w:val="28"/>
          <w:lang w:val="en-IN"/>
        </w:rPr>
        <w:t>][j])</w:t>
      </w:r>
    </w:p>
    <w:p w14:paraId="4A1BF25E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    </w:t>
      </w:r>
      <w:proofErr w:type="spellStart"/>
      <w:r w:rsidRPr="00652D53">
        <w:rPr>
          <w:sz w:val="28"/>
          <w:szCs w:val="28"/>
          <w:lang w:val="en-IN"/>
        </w:rPr>
        <w:t>T.append</w:t>
      </w:r>
      <w:proofErr w:type="spellEnd"/>
      <w:r w:rsidRPr="00652D53">
        <w:rPr>
          <w:sz w:val="28"/>
          <w:szCs w:val="28"/>
          <w:lang w:val="en-IN"/>
        </w:rPr>
        <w:t>(row)</w:t>
      </w:r>
    </w:p>
    <w:p w14:paraId="50DA4A0F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print("Transpose of the matrix:")</w:t>
      </w:r>
    </w:p>
    <w:p w14:paraId="6158010E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for row in T:</w:t>
      </w:r>
    </w:p>
    <w:p w14:paraId="082D6D9A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    print(*row)</w:t>
      </w:r>
    </w:p>
    <w:p w14:paraId="3A4B6F92" w14:textId="3C036A9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Output :</w:t>
      </w:r>
    </w:p>
    <w:p w14:paraId="75B24359" w14:textId="61A3063F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drawing>
          <wp:inline distT="0" distB="0" distL="0" distR="0" wp14:anchorId="4633999F" wp14:editId="44993078">
            <wp:extent cx="4016088" cy="2933954"/>
            <wp:effectExtent l="0" t="0" r="3810" b="0"/>
            <wp:docPr id="26492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29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558E" w14:textId="50023079" w:rsidR="003A40A7" w:rsidRPr="00652D53" w:rsidRDefault="003A40A7" w:rsidP="003A40A7">
      <w:pPr>
        <w:rPr>
          <w:b/>
          <w:bCs/>
          <w:sz w:val="28"/>
          <w:szCs w:val="28"/>
          <w:lang w:val="en-IN"/>
        </w:rPr>
      </w:pPr>
      <w:r w:rsidRPr="00652D53">
        <w:rPr>
          <w:b/>
          <w:bCs/>
          <w:sz w:val="28"/>
          <w:szCs w:val="28"/>
          <w:lang w:val="en-IN"/>
        </w:rPr>
        <w:t xml:space="preserve">Exp 4 : </w:t>
      </w:r>
      <w:r w:rsidRPr="00652D53">
        <w:rPr>
          <w:b/>
          <w:bCs/>
          <w:sz w:val="28"/>
          <w:szCs w:val="28"/>
          <w:lang w:val="en-IN"/>
        </w:rPr>
        <w:t>Write a python program to sort the sentence in alphabetical order?</w:t>
      </w:r>
    </w:p>
    <w:p w14:paraId="4EF5B5D9" w14:textId="005E53EB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Aim:</w:t>
      </w:r>
    </w:p>
    <w:p w14:paraId="71FB0B43" w14:textId="6C13C9E9" w:rsidR="003A40A7" w:rsidRPr="00652D53" w:rsidRDefault="003A40A7" w:rsidP="003A40A7">
      <w:pPr>
        <w:rPr>
          <w:sz w:val="28"/>
          <w:szCs w:val="28"/>
        </w:rPr>
      </w:pPr>
      <w:r w:rsidRPr="00652D53">
        <w:rPr>
          <w:sz w:val="28"/>
          <w:szCs w:val="28"/>
        </w:rPr>
        <w:t>To write and execute a Python program to sort the words in a sentence in alphabetical order.</w:t>
      </w:r>
    </w:p>
    <w:p w14:paraId="337CA5FB" w14:textId="259E5C72" w:rsidR="003A40A7" w:rsidRPr="00652D53" w:rsidRDefault="003A40A7" w:rsidP="003A40A7">
      <w:pPr>
        <w:rPr>
          <w:sz w:val="28"/>
          <w:szCs w:val="28"/>
        </w:rPr>
      </w:pPr>
      <w:r w:rsidRPr="00652D53">
        <w:rPr>
          <w:sz w:val="28"/>
          <w:szCs w:val="28"/>
        </w:rPr>
        <w:t>Algorithm:</w:t>
      </w:r>
    </w:p>
    <w:p w14:paraId="095886D8" w14:textId="3D3EEA17" w:rsidR="003A40A7" w:rsidRPr="00652D53" w:rsidRDefault="003A40A7" w:rsidP="003A40A7">
      <w:pPr>
        <w:pStyle w:val="ListParagraph"/>
        <w:numPr>
          <w:ilvl w:val="0"/>
          <w:numId w:val="7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Start the program.</w:t>
      </w:r>
    </w:p>
    <w:p w14:paraId="2439BCCD" w14:textId="72C18E88" w:rsidR="003A40A7" w:rsidRPr="00652D53" w:rsidRDefault="003A40A7" w:rsidP="003A40A7">
      <w:pPr>
        <w:pStyle w:val="ListParagraph"/>
        <w:numPr>
          <w:ilvl w:val="0"/>
          <w:numId w:val="7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Get a sentence as input from the user.</w:t>
      </w:r>
    </w:p>
    <w:p w14:paraId="560CBE04" w14:textId="048850BF" w:rsidR="003A40A7" w:rsidRPr="00652D53" w:rsidRDefault="003A40A7" w:rsidP="003A40A7">
      <w:pPr>
        <w:pStyle w:val="ListParagraph"/>
        <w:numPr>
          <w:ilvl w:val="0"/>
          <w:numId w:val="7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Split the sentence into individual words.</w:t>
      </w:r>
    </w:p>
    <w:p w14:paraId="41E28C79" w14:textId="0F9DFD4F" w:rsidR="003A40A7" w:rsidRPr="00652D53" w:rsidRDefault="003A40A7" w:rsidP="003A40A7">
      <w:pPr>
        <w:pStyle w:val="ListParagraph"/>
        <w:numPr>
          <w:ilvl w:val="0"/>
          <w:numId w:val="7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Sort the words in alphabetical order using the sort() method.</w:t>
      </w:r>
    </w:p>
    <w:p w14:paraId="2B33E2D0" w14:textId="39E0E05B" w:rsidR="003A40A7" w:rsidRPr="00652D53" w:rsidRDefault="003A40A7" w:rsidP="003A40A7">
      <w:pPr>
        <w:pStyle w:val="ListParagraph"/>
        <w:numPr>
          <w:ilvl w:val="0"/>
          <w:numId w:val="7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Display the sorted sentence.</w:t>
      </w:r>
    </w:p>
    <w:p w14:paraId="00910BC6" w14:textId="7E8CAEEE" w:rsidR="003A40A7" w:rsidRPr="00652D53" w:rsidRDefault="003A40A7" w:rsidP="003A40A7">
      <w:pPr>
        <w:pStyle w:val="ListParagraph"/>
        <w:numPr>
          <w:ilvl w:val="0"/>
          <w:numId w:val="7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Stop the program.</w:t>
      </w:r>
    </w:p>
    <w:p w14:paraId="66AF1E38" w14:textId="3FBFCB36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Program:</w:t>
      </w:r>
    </w:p>
    <w:p w14:paraId="77D4C387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sentence = input("Enter a sentence: ")</w:t>
      </w:r>
    </w:p>
    <w:p w14:paraId="096529DD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words = </w:t>
      </w:r>
      <w:proofErr w:type="spellStart"/>
      <w:r w:rsidRPr="00652D53">
        <w:rPr>
          <w:sz w:val="28"/>
          <w:szCs w:val="28"/>
          <w:lang w:val="en-IN"/>
        </w:rPr>
        <w:t>sentence.split</w:t>
      </w:r>
      <w:proofErr w:type="spellEnd"/>
      <w:r w:rsidRPr="00652D53">
        <w:rPr>
          <w:sz w:val="28"/>
          <w:szCs w:val="28"/>
          <w:lang w:val="en-IN"/>
        </w:rPr>
        <w:t>()</w:t>
      </w:r>
    </w:p>
    <w:p w14:paraId="0903C7EC" w14:textId="77777777" w:rsidR="003A40A7" w:rsidRPr="00652D53" w:rsidRDefault="003A40A7" w:rsidP="003A40A7">
      <w:pPr>
        <w:rPr>
          <w:sz w:val="28"/>
          <w:szCs w:val="28"/>
          <w:lang w:val="en-IN"/>
        </w:rPr>
      </w:pPr>
      <w:proofErr w:type="spellStart"/>
      <w:r w:rsidRPr="00652D53">
        <w:rPr>
          <w:sz w:val="28"/>
          <w:szCs w:val="28"/>
          <w:lang w:val="en-IN"/>
        </w:rPr>
        <w:t>words.sort</w:t>
      </w:r>
      <w:proofErr w:type="spellEnd"/>
      <w:r w:rsidRPr="00652D53">
        <w:rPr>
          <w:sz w:val="28"/>
          <w:szCs w:val="28"/>
          <w:lang w:val="en-IN"/>
        </w:rPr>
        <w:t>(key=</w:t>
      </w:r>
      <w:proofErr w:type="spellStart"/>
      <w:r w:rsidRPr="00652D53">
        <w:rPr>
          <w:sz w:val="28"/>
          <w:szCs w:val="28"/>
          <w:lang w:val="en-IN"/>
        </w:rPr>
        <w:t>str.lower</w:t>
      </w:r>
      <w:proofErr w:type="spellEnd"/>
      <w:r w:rsidRPr="00652D53">
        <w:rPr>
          <w:sz w:val="28"/>
          <w:szCs w:val="28"/>
          <w:lang w:val="en-IN"/>
        </w:rPr>
        <w:t>)</w:t>
      </w:r>
    </w:p>
    <w:p w14:paraId="7726BBF0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print("Sentence in alphabetical order:")</w:t>
      </w:r>
    </w:p>
    <w:p w14:paraId="2404E3FE" w14:textId="77777777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print(" ".join(words))</w:t>
      </w:r>
    </w:p>
    <w:p w14:paraId="3B0151F5" w14:textId="6F88ACC0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Output:</w:t>
      </w:r>
    </w:p>
    <w:p w14:paraId="311FFD66" w14:textId="3348F019" w:rsidR="003A40A7" w:rsidRPr="00652D53" w:rsidRDefault="003A40A7" w:rsidP="003A40A7">
      <w:pPr>
        <w:rPr>
          <w:sz w:val="28"/>
          <w:szCs w:val="28"/>
          <w:lang w:val="en-IN"/>
        </w:rPr>
      </w:pPr>
      <w:r w:rsidRPr="00652D53">
        <w:rPr>
          <w:noProof/>
          <w:sz w:val="28"/>
          <w:szCs w:val="28"/>
        </w:rPr>
        <w:drawing>
          <wp:inline distT="0" distB="0" distL="0" distR="0" wp14:anchorId="0A83649F" wp14:editId="36005B93">
            <wp:extent cx="4103914" cy="3250247"/>
            <wp:effectExtent l="0" t="0" r="0" b="7620"/>
            <wp:docPr id="5678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9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0748" cy="326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7F3E" w14:textId="77777777" w:rsidR="003A40A7" w:rsidRPr="00652D53" w:rsidRDefault="003A40A7" w:rsidP="003A40A7">
      <w:pPr>
        <w:rPr>
          <w:sz w:val="28"/>
          <w:szCs w:val="28"/>
          <w:lang w:val="en-IN"/>
        </w:rPr>
      </w:pPr>
    </w:p>
    <w:p w14:paraId="269BE5FF" w14:textId="547B1761" w:rsidR="00652D53" w:rsidRPr="00652D53" w:rsidRDefault="00652D53" w:rsidP="00652D53">
      <w:pPr>
        <w:rPr>
          <w:b/>
          <w:bCs/>
          <w:sz w:val="28"/>
          <w:szCs w:val="28"/>
          <w:lang w:val="en-IN"/>
        </w:rPr>
      </w:pPr>
      <w:r w:rsidRPr="00652D53">
        <w:rPr>
          <w:b/>
          <w:bCs/>
          <w:sz w:val="28"/>
          <w:szCs w:val="28"/>
          <w:lang w:val="en-IN"/>
        </w:rPr>
        <w:t>Exp 5 :</w:t>
      </w:r>
      <w:r w:rsidRPr="00652D53">
        <w:rPr>
          <w:b/>
          <w:bCs/>
          <w:sz w:val="28"/>
          <w:szCs w:val="28"/>
        </w:rPr>
        <w:t xml:space="preserve"> </w:t>
      </w:r>
      <w:r w:rsidRPr="00652D53">
        <w:rPr>
          <w:b/>
          <w:bCs/>
          <w:sz w:val="28"/>
          <w:szCs w:val="28"/>
          <w:lang w:val="en-IN"/>
        </w:rPr>
        <w:t>Write a python program to implement List operations (Nested List, Length,</w:t>
      </w:r>
    </w:p>
    <w:p w14:paraId="2EC809C2" w14:textId="45D34140" w:rsidR="003A40A7" w:rsidRPr="00652D53" w:rsidRDefault="00652D53" w:rsidP="00652D53">
      <w:pPr>
        <w:rPr>
          <w:b/>
          <w:bCs/>
          <w:sz w:val="28"/>
          <w:szCs w:val="28"/>
          <w:lang w:val="en-IN"/>
        </w:rPr>
      </w:pPr>
      <w:r w:rsidRPr="00652D53">
        <w:rPr>
          <w:b/>
          <w:bCs/>
          <w:sz w:val="28"/>
          <w:szCs w:val="28"/>
          <w:lang w:val="en-IN"/>
        </w:rPr>
        <w:t>Concatenation, Membership, Iteration, Indexing and Slicing)?</w:t>
      </w:r>
    </w:p>
    <w:p w14:paraId="641DE25F" w14:textId="2096D7C6" w:rsidR="00652D53" w:rsidRPr="00652D53" w:rsidRDefault="00652D53" w:rsidP="00652D53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Aim:</w:t>
      </w:r>
    </w:p>
    <w:p w14:paraId="387F6476" w14:textId="20EFAC01" w:rsidR="00652D53" w:rsidRPr="00652D53" w:rsidRDefault="00652D53" w:rsidP="00652D53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:To write and execute a Python program to implement list operations such as nested list, length, concatenation, membership, iteration, indexing, and slicing.</w:t>
      </w:r>
    </w:p>
    <w:p w14:paraId="7DE974B7" w14:textId="4BB255AA" w:rsidR="00652D53" w:rsidRPr="00652D53" w:rsidRDefault="00652D53" w:rsidP="00652D53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Algorithm:</w:t>
      </w:r>
    </w:p>
    <w:p w14:paraId="545B5396" w14:textId="2B749C36" w:rsidR="00652D53" w:rsidRPr="00652D53" w:rsidRDefault="00652D53" w:rsidP="00652D53">
      <w:pPr>
        <w:pStyle w:val="ListParagraph"/>
        <w:numPr>
          <w:ilvl w:val="0"/>
          <w:numId w:val="9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Start the program.</w:t>
      </w:r>
    </w:p>
    <w:p w14:paraId="4EA29016" w14:textId="7D6F51EB" w:rsidR="00652D53" w:rsidRPr="00652D53" w:rsidRDefault="00652D53" w:rsidP="00652D53">
      <w:pPr>
        <w:pStyle w:val="ListParagraph"/>
        <w:numPr>
          <w:ilvl w:val="0"/>
          <w:numId w:val="9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Create two lists and a nested list.</w:t>
      </w:r>
    </w:p>
    <w:p w14:paraId="4D7E79BA" w14:textId="78BE1A94" w:rsidR="00652D53" w:rsidRPr="00652D53" w:rsidRDefault="00652D53" w:rsidP="00652D53">
      <w:pPr>
        <w:pStyle w:val="ListParagraph"/>
        <w:numPr>
          <w:ilvl w:val="0"/>
          <w:numId w:val="9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Find the length of a list using </w:t>
      </w:r>
      <w:proofErr w:type="spellStart"/>
      <w:r w:rsidRPr="00652D53">
        <w:rPr>
          <w:sz w:val="28"/>
          <w:szCs w:val="28"/>
          <w:lang w:val="en-IN"/>
        </w:rPr>
        <w:t>len</w:t>
      </w:r>
      <w:proofErr w:type="spellEnd"/>
      <w:r w:rsidRPr="00652D53">
        <w:rPr>
          <w:sz w:val="28"/>
          <w:szCs w:val="28"/>
          <w:lang w:val="en-IN"/>
        </w:rPr>
        <w:t>().</w:t>
      </w:r>
    </w:p>
    <w:p w14:paraId="0810B754" w14:textId="483ECFF9" w:rsidR="00652D53" w:rsidRPr="00652D53" w:rsidRDefault="00652D53" w:rsidP="00652D53">
      <w:pPr>
        <w:pStyle w:val="ListParagraph"/>
        <w:numPr>
          <w:ilvl w:val="0"/>
          <w:numId w:val="9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Concatenate two lists using the + operator.</w:t>
      </w:r>
    </w:p>
    <w:p w14:paraId="0455D46E" w14:textId="565F612E" w:rsidR="00652D53" w:rsidRPr="00652D53" w:rsidRDefault="00652D53" w:rsidP="00652D53">
      <w:pPr>
        <w:pStyle w:val="ListParagraph"/>
        <w:numPr>
          <w:ilvl w:val="0"/>
          <w:numId w:val="9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Check membership using the in operator.</w:t>
      </w:r>
    </w:p>
    <w:p w14:paraId="6BC33B4D" w14:textId="32F87A30" w:rsidR="00652D53" w:rsidRPr="00652D53" w:rsidRDefault="00652D53" w:rsidP="00652D53">
      <w:pPr>
        <w:pStyle w:val="ListParagraph"/>
        <w:numPr>
          <w:ilvl w:val="0"/>
          <w:numId w:val="9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Iterate through the list using a for loop.</w:t>
      </w:r>
    </w:p>
    <w:p w14:paraId="3BC6F3C8" w14:textId="0D18ABA1" w:rsidR="00652D53" w:rsidRPr="00652D53" w:rsidRDefault="00652D53" w:rsidP="00652D53">
      <w:pPr>
        <w:pStyle w:val="ListParagraph"/>
        <w:numPr>
          <w:ilvl w:val="0"/>
          <w:numId w:val="9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Access elements using indexing.</w:t>
      </w:r>
    </w:p>
    <w:p w14:paraId="5A830E68" w14:textId="5064BF8C" w:rsidR="00652D53" w:rsidRPr="00652D53" w:rsidRDefault="00652D53" w:rsidP="00652D53">
      <w:pPr>
        <w:pStyle w:val="ListParagraph"/>
        <w:numPr>
          <w:ilvl w:val="0"/>
          <w:numId w:val="9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Extract elements using slicing.</w:t>
      </w:r>
    </w:p>
    <w:p w14:paraId="70CC81F2" w14:textId="7B0B5325" w:rsidR="00652D53" w:rsidRPr="00652D53" w:rsidRDefault="00652D53" w:rsidP="00652D53">
      <w:pPr>
        <w:pStyle w:val="ListParagraph"/>
        <w:numPr>
          <w:ilvl w:val="0"/>
          <w:numId w:val="9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Display the results of all list operations.</w:t>
      </w:r>
    </w:p>
    <w:p w14:paraId="70A21CC5" w14:textId="3D84DF2C" w:rsidR="00652D53" w:rsidRPr="00652D53" w:rsidRDefault="00652D53" w:rsidP="00652D53">
      <w:pPr>
        <w:pStyle w:val="ListParagraph"/>
        <w:numPr>
          <w:ilvl w:val="0"/>
          <w:numId w:val="9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Stop the program.</w:t>
      </w:r>
    </w:p>
    <w:p w14:paraId="2A24EEE5" w14:textId="546D492C" w:rsidR="00652D53" w:rsidRPr="00652D53" w:rsidRDefault="00652D53" w:rsidP="00652D53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Program:</w:t>
      </w:r>
    </w:p>
    <w:p w14:paraId="2C776B22" w14:textId="77777777" w:rsidR="00652D53" w:rsidRPr="00652D53" w:rsidRDefault="00652D53" w:rsidP="00652D53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L1 = [10, 20, 30, 40, 50]</w:t>
      </w:r>
    </w:p>
    <w:p w14:paraId="7C55BBD5" w14:textId="77777777" w:rsidR="00652D53" w:rsidRPr="00652D53" w:rsidRDefault="00652D53" w:rsidP="00652D53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L2 = [60, 70, 80]</w:t>
      </w:r>
    </w:p>
    <w:p w14:paraId="0013E6D6" w14:textId="77777777" w:rsidR="00652D53" w:rsidRPr="00652D53" w:rsidRDefault="00652D53" w:rsidP="00652D53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nested = [[1, 2], [3, 4]]</w:t>
      </w:r>
    </w:p>
    <w:p w14:paraId="79F31DCA" w14:textId="77777777" w:rsidR="00652D53" w:rsidRPr="00652D53" w:rsidRDefault="00652D53" w:rsidP="00652D53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print("List 1:", L1)</w:t>
      </w:r>
    </w:p>
    <w:p w14:paraId="7ECACE27" w14:textId="77777777" w:rsidR="00652D53" w:rsidRPr="00652D53" w:rsidRDefault="00652D53" w:rsidP="00652D53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print("Nested List:", nested)</w:t>
      </w:r>
    </w:p>
    <w:p w14:paraId="45539B0A" w14:textId="77777777" w:rsidR="00652D53" w:rsidRPr="00652D53" w:rsidRDefault="00652D53" w:rsidP="00652D53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print("Length of List 1:", </w:t>
      </w:r>
      <w:proofErr w:type="spellStart"/>
      <w:r w:rsidRPr="00652D53">
        <w:rPr>
          <w:sz w:val="28"/>
          <w:szCs w:val="28"/>
          <w:lang w:val="en-IN"/>
        </w:rPr>
        <w:t>len</w:t>
      </w:r>
      <w:proofErr w:type="spellEnd"/>
      <w:r w:rsidRPr="00652D53">
        <w:rPr>
          <w:sz w:val="28"/>
          <w:szCs w:val="28"/>
          <w:lang w:val="en-IN"/>
        </w:rPr>
        <w:t>(L1))</w:t>
      </w:r>
    </w:p>
    <w:p w14:paraId="336FA5A0" w14:textId="77777777" w:rsidR="00652D53" w:rsidRPr="00652D53" w:rsidRDefault="00652D53" w:rsidP="00652D53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print("Concatenation:", L1 + L2)</w:t>
      </w:r>
    </w:p>
    <w:p w14:paraId="5D31C08B" w14:textId="77777777" w:rsidR="00652D53" w:rsidRPr="00652D53" w:rsidRDefault="00652D53" w:rsidP="00652D53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print("Membership (30 in L1):", 30 in L1)</w:t>
      </w:r>
    </w:p>
    <w:p w14:paraId="1D612643" w14:textId="77777777" w:rsidR="00652D53" w:rsidRPr="00652D53" w:rsidRDefault="00652D53" w:rsidP="00652D53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print("Iteration:")</w:t>
      </w:r>
    </w:p>
    <w:p w14:paraId="33059076" w14:textId="77777777" w:rsidR="00652D53" w:rsidRPr="00652D53" w:rsidRDefault="00652D53" w:rsidP="00652D53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for </w:t>
      </w:r>
      <w:proofErr w:type="spellStart"/>
      <w:r w:rsidRPr="00652D53">
        <w:rPr>
          <w:sz w:val="28"/>
          <w:szCs w:val="28"/>
          <w:lang w:val="en-IN"/>
        </w:rPr>
        <w:t>i</w:t>
      </w:r>
      <w:proofErr w:type="spellEnd"/>
      <w:r w:rsidRPr="00652D53">
        <w:rPr>
          <w:sz w:val="28"/>
          <w:szCs w:val="28"/>
          <w:lang w:val="en-IN"/>
        </w:rPr>
        <w:t xml:space="preserve"> in L1:</w:t>
      </w:r>
    </w:p>
    <w:p w14:paraId="7783DA94" w14:textId="77777777" w:rsidR="00652D53" w:rsidRPr="00652D53" w:rsidRDefault="00652D53" w:rsidP="00652D53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    print(</w:t>
      </w:r>
      <w:proofErr w:type="spellStart"/>
      <w:r w:rsidRPr="00652D53">
        <w:rPr>
          <w:sz w:val="28"/>
          <w:szCs w:val="28"/>
          <w:lang w:val="en-IN"/>
        </w:rPr>
        <w:t>i</w:t>
      </w:r>
      <w:proofErr w:type="spellEnd"/>
      <w:r w:rsidRPr="00652D53">
        <w:rPr>
          <w:sz w:val="28"/>
          <w:szCs w:val="28"/>
          <w:lang w:val="en-IN"/>
        </w:rPr>
        <w:t>)</w:t>
      </w:r>
    </w:p>
    <w:p w14:paraId="0042AB55" w14:textId="77777777" w:rsidR="00652D53" w:rsidRPr="00652D53" w:rsidRDefault="00652D53" w:rsidP="00652D53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print("Indexing (element at index 2):", L1[2])</w:t>
      </w:r>
    </w:p>
    <w:p w14:paraId="18B39414" w14:textId="77777777" w:rsidR="00652D53" w:rsidRPr="00652D53" w:rsidRDefault="00652D53" w:rsidP="00652D53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print("Slicing (index 1 to 3):", L1[1:4])</w:t>
      </w:r>
    </w:p>
    <w:p w14:paraId="4379710A" w14:textId="77777777" w:rsidR="00652D53" w:rsidRPr="00652D53" w:rsidRDefault="00652D53" w:rsidP="00652D53">
      <w:pPr>
        <w:rPr>
          <w:sz w:val="28"/>
          <w:szCs w:val="28"/>
          <w:lang w:val="en-IN"/>
        </w:rPr>
      </w:pPr>
    </w:p>
    <w:p w14:paraId="6AAB7C4B" w14:textId="77777777" w:rsidR="00652D53" w:rsidRDefault="00652D53" w:rsidP="003A40A7">
      <w:pPr>
        <w:rPr>
          <w:sz w:val="28"/>
          <w:szCs w:val="28"/>
          <w:lang w:val="en-IN"/>
        </w:rPr>
      </w:pPr>
    </w:p>
    <w:p w14:paraId="27DB96DA" w14:textId="1C14F298" w:rsidR="003A40A7" w:rsidRPr="00652D53" w:rsidRDefault="00652D53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Output:</w:t>
      </w:r>
    </w:p>
    <w:p w14:paraId="0D3E2756" w14:textId="5D72DEED" w:rsidR="00652D53" w:rsidRPr="00652D53" w:rsidRDefault="00652D53" w:rsidP="003A40A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drawing>
          <wp:inline distT="0" distB="0" distL="0" distR="0" wp14:anchorId="1ADF02BE" wp14:editId="061CF87F">
            <wp:extent cx="5279571" cy="3627576"/>
            <wp:effectExtent l="0" t="0" r="0" b="0"/>
            <wp:docPr id="60400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03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3019" cy="363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C05E" w14:textId="77777777" w:rsidR="003A40A7" w:rsidRPr="00652D53" w:rsidRDefault="003A40A7" w:rsidP="003A40A7">
      <w:pPr>
        <w:rPr>
          <w:sz w:val="28"/>
          <w:szCs w:val="28"/>
          <w:lang w:val="en-IN"/>
        </w:rPr>
      </w:pPr>
    </w:p>
    <w:p w14:paraId="0D3ED4F7" w14:textId="77777777" w:rsidR="003A40A7" w:rsidRPr="00652D53" w:rsidRDefault="003A40A7" w:rsidP="003A40A7">
      <w:pPr>
        <w:rPr>
          <w:sz w:val="28"/>
          <w:szCs w:val="28"/>
          <w:lang w:val="en-IN"/>
        </w:rPr>
      </w:pPr>
    </w:p>
    <w:p w14:paraId="66FAD7B9" w14:textId="77777777" w:rsidR="003A40A7" w:rsidRPr="00652D53" w:rsidRDefault="003A40A7">
      <w:pPr>
        <w:rPr>
          <w:sz w:val="28"/>
          <w:szCs w:val="28"/>
          <w:lang w:val="en-IN"/>
        </w:rPr>
      </w:pPr>
    </w:p>
    <w:sectPr w:rsidR="003A40A7" w:rsidRPr="00652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1306"/>
    <w:multiLevelType w:val="hybridMultilevel"/>
    <w:tmpl w:val="15024F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F6D70"/>
    <w:multiLevelType w:val="hybridMultilevel"/>
    <w:tmpl w:val="64045D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A4252"/>
    <w:multiLevelType w:val="hybridMultilevel"/>
    <w:tmpl w:val="E8F82D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91AEE"/>
    <w:multiLevelType w:val="hybridMultilevel"/>
    <w:tmpl w:val="9EA6CF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2A7019"/>
    <w:multiLevelType w:val="hybridMultilevel"/>
    <w:tmpl w:val="A76EA74C"/>
    <w:lvl w:ilvl="0" w:tplc="C4241C5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4798B"/>
    <w:multiLevelType w:val="hybridMultilevel"/>
    <w:tmpl w:val="8C1219AA"/>
    <w:lvl w:ilvl="0" w:tplc="98E29E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07571F"/>
    <w:multiLevelType w:val="hybridMultilevel"/>
    <w:tmpl w:val="5ABC4EF2"/>
    <w:lvl w:ilvl="0" w:tplc="918C45A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ED5A0C"/>
    <w:multiLevelType w:val="hybridMultilevel"/>
    <w:tmpl w:val="22F6839C"/>
    <w:lvl w:ilvl="0" w:tplc="908A68E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FC3669"/>
    <w:multiLevelType w:val="hybridMultilevel"/>
    <w:tmpl w:val="4F6A00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601A7"/>
    <w:multiLevelType w:val="hybridMultilevel"/>
    <w:tmpl w:val="272E8DD0"/>
    <w:lvl w:ilvl="0" w:tplc="8CDC5C3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920569">
    <w:abstractNumId w:val="0"/>
  </w:num>
  <w:num w:numId="2" w16cid:durableId="2059469315">
    <w:abstractNumId w:val="6"/>
  </w:num>
  <w:num w:numId="3" w16cid:durableId="1036663354">
    <w:abstractNumId w:val="2"/>
  </w:num>
  <w:num w:numId="4" w16cid:durableId="1292589523">
    <w:abstractNumId w:val="9"/>
  </w:num>
  <w:num w:numId="5" w16cid:durableId="1612399741">
    <w:abstractNumId w:val="3"/>
  </w:num>
  <w:num w:numId="6" w16cid:durableId="864291344">
    <w:abstractNumId w:val="7"/>
  </w:num>
  <w:num w:numId="7" w16cid:durableId="1798062441">
    <w:abstractNumId w:val="1"/>
  </w:num>
  <w:num w:numId="8" w16cid:durableId="1101609459">
    <w:abstractNumId w:val="5"/>
  </w:num>
  <w:num w:numId="9" w16cid:durableId="450782870">
    <w:abstractNumId w:val="8"/>
  </w:num>
  <w:num w:numId="10" w16cid:durableId="772168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9FF"/>
    <w:rsid w:val="003A40A7"/>
    <w:rsid w:val="004969FF"/>
    <w:rsid w:val="00652D53"/>
    <w:rsid w:val="00C0654A"/>
    <w:rsid w:val="00CA4159"/>
    <w:rsid w:val="00DD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7028F"/>
  <w15:docId w15:val="{2A73C0A4-E5FA-4860-81C3-5D2E4C825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35</TotalTime>
  <Pages>9</Pages>
  <Words>683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DARANI E</dc:creator>
  <cp:keywords/>
  <dc:description/>
  <cp:lastModifiedBy>DARANI E</cp:lastModifiedBy>
  <cp:revision>1</cp:revision>
  <dcterms:created xsi:type="dcterms:W3CDTF">2026-10-12T08:43:00Z</dcterms:created>
  <dcterms:modified xsi:type="dcterms:W3CDTF">2026-10-12T09:18:00Z</dcterms:modified>
</cp:coreProperties>
</file>